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Tr="00D24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1B2ABD" w:rsidRDefault="002165C8" w:rsidP="001B2ABD">
            <w:pPr>
              <w:tabs>
                <w:tab w:val="left" w:pos="990"/>
              </w:tabs>
              <w:jc w:val="center"/>
            </w:pPr>
            <w:bookmarkStart w:id="0" w:name="_GoBack"/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2152124" cy="2152124"/>
                  <wp:effectExtent l="0" t="0" r="63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_20191201_233833_747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233" cy="2152233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70" w:type="dxa"/>
          </w:tcPr>
          <w:p w:rsidR="001B2ABD" w:rsidRDefault="00D24014" w:rsidP="001B2ABD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AYUSH RASTOGI</w:t>
            </w:r>
          </w:p>
          <w:p w:rsidR="001B2ABD" w:rsidRDefault="00D24014" w:rsidP="00D24014">
            <w:pPr>
              <w:pStyle w:val="Sub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pacing w:val="0"/>
                <w:w w:val="100"/>
              </w:rPr>
              <w:t>B.TECH STUDENT</w:t>
            </w:r>
          </w:p>
        </w:tc>
      </w:tr>
      <w:tr w:rsidR="001B2ABD" w:rsidTr="00D24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sdt>
            <w:sdtPr>
              <w:id w:val="-1711873194"/>
              <w:placeholder>
                <w:docPart w:val="22C44C47BE1246D0A3256C91B8FC7FFC"/>
              </w:placeholder>
              <w:temporary/>
              <w:showingPlcHdr/>
              <w15:appearance w15:val="hidden"/>
            </w:sdtPr>
            <w:sdtEndPr/>
            <w:sdtContent>
              <w:p w:rsidR="001B2ABD" w:rsidRDefault="00036450" w:rsidP="00036450">
                <w:pPr>
                  <w:pStyle w:val="Heading3"/>
                  <w:outlineLvl w:val="2"/>
                </w:pPr>
                <w:r w:rsidRPr="00D5459D">
                  <w:t>Profile</w:t>
                </w:r>
              </w:p>
            </w:sdtContent>
          </w:sdt>
          <w:p w:rsidR="003F4C6A" w:rsidRDefault="003F4C6A" w:rsidP="003F4C6A">
            <w:pPr>
              <w:rPr>
                <w:b w:val="0"/>
                <w:bCs w:val="0"/>
                <w:lang w:val="en-IN"/>
              </w:rPr>
            </w:pPr>
            <w:r>
              <w:t>Github:</w:t>
            </w:r>
            <w:r w:rsidRPr="00D24014">
              <w:rPr>
                <w:rFonts w:ascii="Consolas" w:eastAsia="Times New Roman" w:hAnsi="Consolas" w:cs="Times New Roman"/>
                <w:color w:val="BCF0C0"/>
                <w:sz w:val="21"/>
                <w:szCs w:val="21"/>
                <w:lang w:val="en-IN" w:eastAsia="en-IN"/>
              </w:rPr>
              <w:t xml:space="preserve"> </w:t>
            </w:r>
            <w:hyperlink r:id="rId11" w:history="1">
              <w:r w:rsidRPr="0011584B">
                <w:rPr>
                  <w:rStyle w:val="Hyperlink"/>
                  <w:lang w:val="en-IN"/>
                </w:rPr>
                <w:t>https://github.com/ayu-lgtm</w:t>
              </w:r>
            </w:hyperlink>
          </w:p>
          <w:p w:rsidR="003F4C6A" w:rsidRDefault="003F4C6A" w:rsidP="003F4C6A">
            <w:pPr>
              <w:rPr>
                <w:b w:val="0"/>
                <w:bCs w:val="0"/>
                <w:lang w:val="en-IN"/>
              </w:rPr>
            </w:pPr>
          </w:p>
          <w:p w:rsidR="003F4C6A" w:rsidRDefault="003F4C6A" w:rsidP="003F4C6A">
            <w:r w:rsidRPr="003F4C6A">
              <w:rPr>
                <w:bCs w:val="0"/>
                <w:lang w:val="en-IN"/>
              </w:rPr>
              <w:t>Hackerrank:</w:t>
            </w:r>
            <w:r>
              <w:rPr>
                <w:b w:val="0"/>
                <w:bCs w:val="0"/>
                <w:lang w:val="en-IN"/>
              </w:rPr>
              <w:t xml:space="preserve"> </w:t>
            </w:r>
            <w:r>
              <w:t xml:space="preserve"> </w:t>
            </w:r>
            <w:hyperlink r:id="rId12" w:history="1">
              <w:r>
                <w:rPr>
                  <w:rStyle w:val="Hyperlink"/>
                </w:rPr>
                <w:t>Ayush Rastogi - 4225Ayush | HackerRank</w:t>
              </w:r>
            </w:hyperlink>
          </w:p>
          <w:p w:rsidR="003F4C6A" w:rsidRDefault="003F4C6A" w:rsidP="003F4C6A"/>
          <w:p w:rsidR="003F4C6A" w:rsidRPr="003F4C6A" w:rsidRDefault="003F4C6A" w:rsidP="003F4C6A">
            <w:pPr>
              <w:rPr>
                <w:lang w:val="en-IN"/>
              </w:rPr>
            </w:pPr>
            <w:r>
              <w:t>Facebook:</w:t>
            </w:r>
          </w:p>
          <w:p w:rsidR="00036450" w:rsidRDefault="003F4C6A" w:rsidP="00D24014">
            <w:hyperlink r:id="rId13" w:history="1">
              <w:r>
                <w:rPr>
                  <w:rStyle w:val="Hyperlink"/>
                </w:rPr>
                <w:t>Ayush Rastogi | Facebook</w:t>
              </w:r>
            </w:hyperlink>
          </w:p>
          <w:p w:rsidR="00036450" w:rsidRDefault="00036450" w:rsidP="00036450"/>
          <w:sdt>
            <w:sdtPr>
              <w:id w:val="-1954003311"/>
              <w:placeholder>
                <w:docPart w:val="5239FEDC2E894B099ACF8F8E71B4CF4F"/>
              </w:placeholder>
              <w:temporary/>
              <w:showingPlcHdr/>
              <w15:appearance w15:val="hidden"/>
            </w:sdtPr>
            <w:sdtEndPr/>
            <w:sdtContent>
              <w:p w:rsidR="00036450" w:rsidRPr="00CB0055" w:rsidRDefault="00CB0055" w:rsidP="00CB0055">
                <w:pPr>
                  <w:pStyle w:val="Heading3"/>
                  <w:outlineLvl w:val="2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F48EFCF9C4DD478DAC2C5BC767B1634F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PHONE:</w:t>
                </w:r>
              </w:p>
            </w:sdtContent>
          </w:sdt>
          <w:p w:rsidR="004D3011" w:rsidRPr="004D3011" w:rsidRDefault="00D24014" w:rsidP="004D3011">
            <w:r>
              <w:t>+91 8355068830</w:t>
            </w:r>
          </w:p>
          <w:sdt>
            <w:sdtPr>
              <w:id w:val="67859272"/>
              <w:placeholder>
                <w:docPart w:val="F4BB2A4F1BAC4984B443C74628FED8FC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WEBSITE:</w:t>
                </w:r>
              </w:p>
            </w:sdtContent>
          </w:sdt>
          <w:p w:rsidR="004D3011" w:rsidRDefault="004D3011" w:rsidP="004D3011"/>
          <w:p w:rsidR="004D3011" w:rsidRDefault="004D3011" w:rsidP="004D3011"/>
          <w:sdt>
            <w:sdtPr>
              <w:id w:val="-240260293"/>
              <w:placeholder>
                <w:docPart w:val="07962F49886D40F791926C63B09A8D8E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EMAIL:</w:t>
                </w:r>
              </w:p>
            </w:sdtContent>
          </w:sdt>
          <w:p w:rsidR="00036450" w:rsidRPr="00E4381A" w:rsidRDefault="00D24014" w:rsidP="004D3011">
            <w:pPr>
              <w:rPr>
                <w:rStyle w:val="Hyperlink"/>
              </w:rPr>
            </w:pPr>
            <w:r>
              <w:t>Rastogi.ayush2000@gmail.com</w:t>
            </w:r>
          </w:p>
          <w:sdt>
            <w:sdtPr>
              <w:id w:val="-1444214663"/>
              <w:placeholder>
                <w:docPart w:val="0579ADECB2154CA9BF74B7B21D2F787D"/>
              </w:placeholder>
              <w:temporary/>
              <w:showingPlcHdr/>
              <w15:appearance w15:val="hidden"/>
            </w:sdtPr>
            <w:sdtEndPr/>
            <w:sdtContent>
              <w:p w:rsidR="004D3011" w:rsidRPr="00CB0055" w:rsidRDefault="00CB0055" w:rsidP="00CB0055">
                <w:pPr>
                  <w:pStyle w:val="Heading3"/>
                  <w:outlineLvl w:val="2"/>
                </w:pPr>
                <w:r w:rsidRPr="00CB0055">
                  <w:t>Hobbies</w:t>
                </w:r>
              </w:p>
            </w:sdtContent>
          </w:sdt>
          <w:p w:rsidR="004D3011" w:rsidRDefault="00D24014" w:rsidP="004D3011">
            <w:r>
              <w:t>Badminton</w:t>
            </w:r>
          </w:p>
          <w:p w:rsidR="00D24014" w:rsidRDefault="00D24014" w:rsidP="004D3011">
            <w:r>
              <w:t>Cricket</w:t>
            </w:r>
          </w:p>
          <w:p w:rsidR="00D24014" w:rsidRDefault="00D24014" w:rsidP="004D3011">
            <w:r>
              <w:t>Drawing</w:t>
            </w:r>
          </w:p>
          <w:p w:rsidR="00D24014" w:rsidRPr="004D3011" w:rsidRDefault="00D24014" w:rsidP="004D3011">
            <w:r>
              <w:t>coding</w:t>
            </w:r>
          </w:p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5D9388085E6543ABA0FB9D2E916DF2DE"/>
              </w:placeholder>
              <w:temporary/>
              <w:showingPlcHdr/>
              <w15:appearance w15:val="hidden"/>
            </w:sdtPr>
            <w:sdtEndPr/>
            <w:sdtContent>
              <w:p w:rsidR="00D24014" w:rsidRDefault="00E25A26" w:rsidP="00D24014">
                <w:pPr>
                  <w:pStyle w:val="Heading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36450">
                  <w:t>EDUCATION</w:t>
                </w:r>
              </w:p>
            </w:sdtContent>
          </w:sdt>
          <w:p w:rsidR="00036450" w:rsidRDefault="00D24014" w:rsidP="00B359E4">
            <w:pPr>
              <w:pStyle w:val="Heading4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B.Tech. -Ajay Kumar Garg Engineering College,Ghaziabad</w:t>
            </w:r>
          </w:p>
          <w:p w:rsidR="00D24014" w:rsidRPr="00B359E4" w:rsidRDefault="00D24014" w:rsidP="00D24014">
            <w:pPr>
              <w:pStyle w:val="Da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</w:t>
            </w:r>
            <w:r w:rsidRPr="00B359E4">
              <w:t xml:space="preserve"> - </w:t>
            </w:r>
          </w:p>
          <w:p w:rsidR="00D24014" w:rsidRPr="00D24014" w:rsidRDefault="00D24014" w:rsidP="00D24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36450" w:rsidRDefault="00036450" w:rsidP="00036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36450" w:rsidRPr="00B359E4" w:rsidRDefault="00D24014" w:rsidP="00B359E4">
            <w:pPr>
              <w:pStyle w:val="Heading4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J.KG.P.S.V.M.Inter College</w:t>
            </w:r>
          </w:p>
          <w:p w:rsidR="00036450" w:rsidRDefault="00D24014" w:rsidP="00B359E4">
            <w:pPr>
              <w:pStyle w:val="Da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 w:rsidR="003F4C6A">
              <w:t>17          76%(intermediate) up board</w:t>
            </w:r>
          </w:p>
          <w:p w:rsidR="003F4C6A" w:rsidRDefault="003F4C6A" w:rsidP="003F4C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F4C6A" w:rsidRPr="003F4C6A" w:rsidRDefault="003F4C6A" w:rsidP="003F4C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2015-  16           94%(high school)    up board</w:t>
            </w:r>
          </w:p>
          <w:p w:rsidR="00D24014" w:rsidRPr="00D24014" w:rsidRDefault="00D24014" w:rsidP="00D24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24014" w:rsidRPr="00D24014" w:rsidRDefault="00D24014" w:rsidP="00D24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36450" w:rsidRDefault="00036450" w:rsidP="00036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sdt>
            <w:sdtPr>
              <w:id w:val="1001553383"/>
              <w:placeholder>
                <w:docPart w:val="1EA7BC3ECB604FE287D1C277D5220162"/>
              </w:placeholder>
              <w:temporary/>
              <w:showingPlcHdr/>
              <w15:appearance w15:val="hidden"/>
            </w:sdtPr>
            <w:sdtEndPr/>
            <w:sdtContent>
              <w:p w:rsidR="00036450" w:rsidRDefault="00036450" w:rsidP="00036450">
                <w:pPr>
                  <w:pStyle w:val="Heading2"/>
                  <w:outlineLvl w:val="1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36450">
                  <w:t>WORK EXPERIENCE</w:t>
                </w:r>
              </w:p>
            </w:sdtContent>
          </w:sdt>
          <w:p w:rsidR="004D3011" w:rsidRDefault="00D24014" w:rsidP="00036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Fresher</w:t>
            </w:r>
          </w:p>
          <w:sdt>
            <w:sdtPr>
              <w:id w:val="1669594239"/>
              <w:placeholder>
                <w:docPart w:val="4E8D4735C63C4CA0A1DF84AC6BAFA43E"/>
              </w:placeholder>
              <w:temporary/>
              <w:showingPlcHdr/>
              <w15:appearance w15:val="hidden"/>
            </w:sdtPr>
            <w:sdtEndPr/>
            <w:sdtContent>
              <w:p w:rsidR="00036450" w:rsidRDefault="00180329" w:rsidP="00036450">
                <w:pPr>
                  <w:pStyle w:val="Heading2"/>
                  <w:outlineLvl w:val="1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:rsidR="003F4C6A" w:rsidRPr="003F4C6A" w:rsidRDefault="003F4C6A" w:rsidP="003F4C6A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000000" w:themeColor="text1"/>
                <w:sz w:val="20"/>
              </w:rPr>
              <w:t>Python,</w:t>
            </w:r>
          </w:p>
          <w:p w:rsidR="003F4C6A" w:rsidRPr="003F4C6A" w:rsidRDefault="003F4C6A" w:rsidP="003F4C6A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000000" w:themeColor="text1"/>
                <w:sz w:val="20"/>
              </w:rPr>
              <w:t>java,</w:t>
            </w:r>
          </w:p>
          <w:p w:rsidR="003F4C6A" w:rsidRPr="003F4C6A" w:rsidRDefault="003F4C6A" w:rsidP="003F4C6A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000000" w:themeColor="text1"/>
                <w:sz w:val="20"/>
              </w:rPr>
              <w:t>c,</w:t>
            </w:r>
          </w:p>
          <w:p w:rsidR="00036450" w:rsidRPr="003F4C6A" w:rsidRDefault="003F4C6A" w:rsidP="003F4C6A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000000" w:themeColor="text1"/>
                <w:sz w:val="20"/>
              </w:rPr>
              <w:t xml:space="preserve">html, </w:t>
            </w:r>
            <w:r>
              <w:rPr>
                <w:color w:val="000000" w:themeColor="text1"/>
                <w:sz w:val="20"/>
              </w:rPr>
              <w:t>css</w:t>
            </w:r>
            <w:r>
              <w:rPr>
                <w:color w:val="000000" w:themeColor="text1"/>
                <w:sz w:val="20"/>
              </w:rPr>
              <w:t xml:space="preserve"> ,bootstrap,javascript</w:t>
            </w:r>
          </w:p>
          <w:p w:rsidR="003F4C6A" w:rsidRPr="003F4C6A" w:rsidRDefault="003F4C6A" w:rsidP="003F4C6A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000000" w:themeColor="text1"/>
                <w:sz w:val="20"/>
              </w:rPr>
              <w:t>IDLE used jupyter notebook,vs code,netbeens,eclipse</w:t>
            </w:r>
          </w:p>
          <w:p w:rsidR="003F4C6A" w:rsidRPr="003F4C6A" w:rsidRDefault="003F4C6A" w:rsidP="003F4C6A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:rsidR="0043117B" w:rsidRDefault="00A23C66" w:rsidP="000C45FF">
      <w:pPr>
        <w:tabs>
          <w:tab w:val="left" w:pos="990"/>
        </w:tabs>
      </w:pPr>
    </w:p>
    <w:sectPr w:rsidR="0043117B" w:rsidSect="000C45FF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C66" w:rsidRDefault="00A23C66" w:rsidP="000C45FF">
      <w:r>
        <w:separator/>
      </w:r>
    </w:p>
  </w:endnote>
  <w:endnote w:type="continuationSeparator" w:id="0">
    <w:p w:rsidR="00A23C66" w:rsidRDefault="00A23C6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C66" w:rsidRDefault="00A23C66" w:rsidP="000C45FF">
      <w:r>
        <w:separator/>
      </w:r>
    </w:p>
  </w:footnote>
  <w:footnote w:type="continuationSeparator" w:id="0">
    <w:p w:rsidR="00A23C66" w:rsidRDefault="00A23C6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45FF" w:rsidRDefault="000C45FF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3pt;height:11.3pt" o:bullet="t">
        <v:imagedata r:id="rId1" o:title="mso64ED"/>
      </v:shape>
    </w:pict>
  </w:numPicBullet>
  <w:abstractNum w:abstractNumId="0" w15:restartNumberingAfterBreak="0">
    <w:nsid w:val="508A0BBA"/>
    <w:multiLevelType w:val="hybridMultilevel"/>
    <w:tmpl w:val="20E8CD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014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165C8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3F4C6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9260CD"/>
    <w:rsid w:val="00952C25"/>
    <w:rsid w:val="00A2118D"/>
    <w:rsid w:val="00A23C66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4014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ABE5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table" w:styleId="PlainTable2">
    <w:name w:val="Plain Table 2"/>
    <w:basedOn w:val="TableNormal"/>
    <w:uiPriority w:val="42"/>
    <w:rsid w:val="00D2401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3F4C6A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F4C6A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3F4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acebook.com/rastogiayush2000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hackerrank.com/4225Ayush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yu-lgt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ush%20Rastogi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2C44C47BE1246D0A3256C91B8FC7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65C15-E22C-494D-B673-3D509D4A58DE}"/>
      </w:docPartPr>
      <w:docPartBody>
        <w:p w:rsidR="00000000" w:rsidRDefault="00310300">
          <w:pPr>
            <w:pStyle w:val="22C44C47BE1246D0A3256C91B8FC7FFC"/>
          </w:pPr>
          <w:r w:rsidRPr="00D5459D">
            <w:t>Profile</w:t>
          </w:r>
        </w:p>
      </w:docPartBody>
    </w:docPart>
    <w:docPart>
      <w:docPartPr>
        <w:name w:val="5239FEDC2E894B099ACF8F8E71B4C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A45BD-2923-431F-A003-9857249EB95B}"/>
      </w:docPartPr>
      <w:docPartBody>
        <w:p w:rsidR="00000000" w:rsidRDefault="00310300">
          <w:pPr>
            <w:pStyle w:val="5239FEDC2E894B099ACF8F8E71B4CF4F"/>
          </w:pPr>
          <w:r w:rsidRPr="00CB0055">
            <w:t>Contact</w:t>
          </w:r>
        </w:p>
      </w:docPartBody>
    </w:docPart>
    <w:docPart>
      <w:docPartPr>
        <w:name w:val="F48EFCF9C4DD478DAC2C5BC767B16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0B2AC-8F27-4F00-B18D-9032F73B3A33}"/>
      </w:docPartPr>
      <w:docPartBody>
        <w:p w:rsidR="00000000" w:rsidRDefault="00310300">
          <w:pPr>
            <w:pStyle w:val="F48EFCF9C4DD478DAC2C5BC767B1634F"/>
          </w:pPr>
          <w:r w:rsidRPr="004D3011">
            <w:t>PHONE:</w:t>
          </w:r>
        </w:p>
      </w:docPartBody>
    </w:docPart>
    <w:docPart>
      <w:docPartPr>
        <w:name w:val="F4BB2A4F1BAC4984B443C74628FED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FD58D-6279-4C72-A1EE-A348556FA867}"/>
      </w:docPartPr>
      <w:docPartBody>
        <w:p w:rsidR="00000000" w:rsidRDefault="00310300">
          <w:pPr>
            <w:pStyle w:val="F4BB2A4F1BAC4984B443C74628FED8FC"/>
          </w:pPr>
          <w:r w:rsidRPr="004D3011">
            <w:t>WEBSITE:</w:t>
          </w:r>
        </w:p>
      </w:docPartBody>
    </w:docPart>
    <w:docPart>
      <w:docPartPr>
        <w:name w:val="07962F49886D40F791926C63B09A8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C5456-A92C-45F5-BBB3-36B90ECB58A8}"/>
      </w:docPartPr>
      <w:docPartBody>
        <w:p w:rsidR="00000000" w:rsidRDefault="00310300">
          <w:pPr>
            <w:pStyle w:val="07962F49886D40F791926C63B09A8D8E"/>
          </w:pPr>
          <w:r w:rsidRPr="004D3011">
            <w:t>EMAIL:</w:t>
          </w:r>
        </w:p>
      </w:docPartBody>
    </w:docPart>
    <w:docPart>
      <w:docPartPr>
        <w:name w:val="0579ADECB2154CA9BF74B7B21D2F7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E870C-E20C-49E4-84D7-AB3C46B64C04}"/>
      </w:docPartPr>
      <w:docPartBody>
        <w:p w:rsidR="00000000" w:rsidRDefault="00310300">
          <w:pPr>
            <w:pStyle w:val="0579ADECB2154CA9BF74B7B21D2F787D"/>
          </w:pPr>
          <w:r w:rsidRPr="00CB0055">
            <w:t>Hobbies</w:t>
          </w:r>
        </w:p>
      </w:docPartBody>
    </w:docPart>
    <w:docPart>
      <w:docPartPr>
        <w:name w:val="5D9388085E6543ABA0FB9D2E916DF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69120-6947-4852-B1A1-7F29E2647355}"/>
      </w:docPartPr>
      <w:docPartBody>
        <w:p w:rsidR="00000000" w:rsidRDefault="00310300">
          <w:pPr>
            <w:pStyle w:val="5D9388085E6543ABA0FB9D2E916DF2DE"/>
          </w:pPr>
          <w:r w:rsidRPr="00036450">
            <w:t>EDUCATION</w:t>
          </w:r>
        </w:p>
      </w:docPartBody>
    </w:docPart>
    <w:docPart>
      <w:docPartPr>
        <w:name w:val="1EA7BC3ECB604FE287D1C277D5220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37607-BE92-419C-ADF4-ECC51949AA17}"/>
      </w:docPartPr>
      <w:docPartBody>
        <w:p w:rsidR="00000000" w:rsidRDefault="00310300">
          <w:pPr>
            <w:pStyle w:val="1EA7BC3ECB604FE287D1C277D5220162"/>
          </w:pPr>
          <w:r w:rsidRPr="00036450">
            <w:t>WORK EXPERIENCE</w:t>
          </w:r>
        </w:p>
      </w:docPartBody>
    </w:docPart>
    <w:docPart>
      <w:docPartPr>
        <w:name w:val="4E8D4735C63C4CA0A1DF84AC6BAFA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73BEF-143B-456B-81F0-6F7590F89D5E}"/>
      </w:docPartPr>
      <w:docPartBody>
        <w:p w:rsidR="00000000" w:rsidRDefault="00310300">
          <w:pPr>
            <w:pStyle w:val="4E8D4735C63C4CA0A1DF84AC6BAFA43E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300"/>
    <w:rsid w:val="0031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977647F65E4594A9D74BC7549CE7E5">
    <w:name w:val="6E977647F65E4594A9D74BC7549CE7E5"/>
  </w:style>
  <w:style w:type="paragraph" w:customStyle="1" w:styleId="F1D68342ECCE4D029DA5B13C2F9C8060">
    <w:name w:val="F1D68342ECCE4D029DA5B13C2F9C8060"/>
  </w:style>
  <w:style w:type="paragraph" w:customStyle="1" w:styleId="22C44C47BE1246D0A3256C91B8FC7FFC">
    <w:name w:val="22C44C47BE1246D0A3256C91B8FC7FFC"/>
  </w:style>
  <w:style w:type="paragraph" w:customStyle="1" w:styleId="9393B3A809E74DD1ADA086C0FC44AC14">
    <w:name w:val="9393B3A809E74DD1ADA086C0FC44AC14"/>
  </w:style>
  <w:style w:type="paragraph" w:customStyle="1" w:styleId="5239FEDC2E894B099ACF8F8E71B4CF4F">
    <w:name w:val="5239FEDC2E894B099ACF8F8E71B4CF4F"/>
  </w:style>
  <w:style w:type="paragraph" w:customStyle="1" w:styleId="F48EFCF9C4DD478DAC2C5BC767B1634F">
    <w:name w:val="F48EFCF9C4DD478DAC2C5BC767B1634F"/>
  </w:style>
  <w:style w:type="paragraph" w:customStyle="1" w:styleId="BE32A49B32D0419C96EF65A81D6D3070">
    <w:name w:val="BE32A49B32D0419C96EF65A81D6D3070"/>
  </w:style>
  <w:style w:type="paragraph" w:customStyle="1" w:styleId="F4BB2A4F1BAC4984B443C74628FED8FC">
    <w:name w:val="F4BB2A4F1BAC4984B443C74628FED8FC"/>
  </w:style>
  <w:style w:type="paragraph" w:customStyle="1" w:styleId="1B936AC9E24249D681B0DFAEC12D28BB">
    <w:name w:val="1B936AC9E24249D681B0DFAEC12D28BB"/>
  </w:style>
  <w:style w:type="paragraph" w:customStyle="1" w:styleId="07962F49886D40F791926C63B09A8D8E">
    <w:name w:val="07962F49886D40F791926C63B09A8D8E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A4EC03E87D7842F59A762E3D615B1082">
    <w:name w:val="A4EC03E87D7842F59A762E3D615B1082"/>
  </w:style>
  <w:style w:type="paragraph" w:customStyle="1" w:styleId="0579ADECB2154CA9BF74B7B21D2F787D">
    <w:name w:val="0579ADECB2154CA9BF74B7B21D2F787D"/>
  </w:style>
  <w:style w:type="paragraph" w:customStyle="1" w:styleId="3C6F4A73C5BA4AFDA60BFF707EA5D370">
    <w:name w:val="3C6F4A73C5BA4AFDA60BFF707EA5D370"/>
  </w:style>
  <w:style w:type="paragraph" w:customStyle="1" w:styleId="81C2A8B8B56D4DDCB7562A2800B6C84C">
    <w:name w:val="81C2A8B8B56D4DDCB7562A2800B6C84C"/>
  </w:style>
  <w:style w:type="paragraph" w:customStyle="1" w:styleId="462001C541754E31987D4DF89D1CBFB4">
    <w:name w:val="462001C541754E31987D4DF89D1CBFB4"/>
  </w:style>
  <w:style w:type="paragraph" w:customStyle="1" w:styleId="42D9022A052E486EB2B3C8F728EB8CC6">
    <w:name w:val="42D9022A052E486EB2B3C8F728EB8CC6"/>
  </w:style>
  <w:style w:type="paragraph" w:customStyle="1" w:styleId="5D9388085E6543ABA0FB9D2E916DF2DE">
    <w:name w:val="5D9388085E6543ABA0FB9D2E916DF2DE"/>
  </w:style>
  <w:style w:type="paragraph" w:customStyle="1" w:styleId="3EB5D3BA9759452F985666524DF48DBD">
    <w:name w:val="3EB5D3BA9759452F985666524DF48DBD"/>
  </w:style>
  <w:style w:type="paragraph" w:customStyle="1" w:styleId="73CB68BDE5734B2E9FC6F5529EAE2885">
    <w:name w:val="73CB68BDE5734B2E9FC6F5529EAE2885"/>
  </w:style>
  <w:style w:type="paragraph" w:customStyle="1" w:styleId="EAA8153A5D194496B9F48513747DBC86">
    <w:name w:val="EAA8153A5D194496B9F48513747DBC86"/>
  </w:style>
  <w:style w:type="paragraph" w:customStyle="1" w:styleId="8A80159A1ADD4BCB8D22A2B0DDA9C3B1">
    <w:name w:val="8A80159A1ADD4BCB8D22A2B0DDA9C3B1"/>
  </w:style>
  <w:style w:type="paragraph" w:customStyle="1" w:styleId="64F2323845FC4F2E82248E076285C980">
    <w:name w:val="64F2323845FC4F2E82248E076285C980"/>
  </w:style>
  <w:style w:type="paragraph" w:customStyle="1" w:styleId="56EFE8B9511D40799276572A39E8E87E">
    <w:name w:val="56EFE8B9511D40799276572A39E8E87E"/>
  </w:style>
  <w:style w:type="paragraph" w:customStyle="1" w:styleId="399A254FA32B427DA64CF7895CF8415E">
    <w:name w:val="399A254FA32B427DA64CF7895CF8415E"/>
  </w:style>
  <w:style w:type="paragraph" w:customStyle="1" w:styleId="1EA7BC3ECB604FE287D1C277D5220162">
    <w:name w:val="1EA7BC3ECB604FE287D1C277D5220162"/>
  </w:style>
  <w:style w:type="paragraph" w:customStyle="1" w:styleId="11763050331543F28D4A2031C887D9B1">
    <w:name w:val="11763050331543F28D4A2031C887D9B1"/>
  </w:style>
  <w:style w:type="paragraph" w:customStyle="1" w:styleId="64EDE547485445158484979482181BCF">
    <w:name w:val="64EDE547485445158484979482181BCF"/>
  </w:style>
  <w:style w:type="paragraph" w:customStyle="1" w:styleId="A77C5B25736C4429801A3645CB56BEFB">
    <w:name w:val="A77C5B25736C4429801A3645CB56BEFB"/>
  </w:style>
  <w:style w:type="paragraph" w:customStyle="1" w:styleId="2A0FC453F4404F0F8ABF436A9A72CAC3">
    <w:name w:val="2A0FC453F4404F0F8ABF436A9A72CAC3"/>
  </w:style>
  <w:style w:type="paragraph" w:customStyle="1" w:styleId="033E2510319C47599EA5CDF02BFEB837">
    <w:name w:val="033E2510319C47599EA5CDF02BFEB837"/>
  </w:style>
  <w:style w:type="paragraph" w:customStyle="1" w:styleId="1C72E6D4ACF34F48B569E9B4D661D802">
    <w:name w:val="1C72E6D4ACF34F48B569E9B4D661D802"/>
  </w:style>
  <w:style w:type="paragraph" w:customStyle="1" w:styleId="06FB9EC8547A47B5829D437C14F5A6AD">
    <w:name w:val="06FB9EC8547A47B5829D437C14F5A6AD"/>
  </w:style>
  <w:style w:type="paragraph" w:customStyle="1" w:styleId="A594871B359C4D73A0A9FED9D921F06A">
    <w:name w:val="A594871B359C4D73A0A9FED9D921F06A"/>
  </w:style>
  <w:style w:type="paragraph" w:customStyle="1" w:styleId="034BCE1A5415456B8D7EED6964F1F5C4">
    <w:name w:val="034BCE1A5415456B8D7EED6964F1F5C4"/>
  </w:style>
  <w:style w:type="paragraph" w:customStyle="1" w:styleId="E415944216C4446B90406BAB957B1863">
    <w:name w:val="E415944216C4446B90406BAB957B1863"/>
  </w:style>
  <w:style w:type="paragraph" w:customStyle="1" w:styleId="B93675825F9C40D09276807EFDB7311C">
    <w:name w:val="B93675825F9C40D09276807EFDB7311C"/>
  </w:style>
  <w:style w:type="paragraph" w:customStyle="1" w:styleId="30C89A131EB041ED8C0EA5BE0FA2DA4F">
    <w:name w:val="30C89A131EB041ED8C0EA5BE0FA2DA4F"/>
  </w:style>
  <w:style w:type="paragraph" w:customStyle="1" w:styleId="043D086DB8FC490BA23DEE814C3FA2F5">
    <w:name w:val="043D086DB8FC490BA23DEE814C3FA2F5"/>
  </w:style>
  <w:style w:type="paragraph" w:customStyle="1" w:styleId="5E88CBCA575D48748B688DDD6D0AC214">
    <w:name w:val="5E88CBCA575D48748B688DDD6D0AC214"/>
  </w:style>
  <w:style w:type="paragraph" w:customStyle="1" w:styleId="6BB05B4721EB4C618AC6A207B8BAD1A3">
    <w:name w:val="6BB05B4721EB4C618AC6A207B8BAD1A3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4E8D4735C63C4CA0A1DF84AC6BAFA43E">
    <w:name w:val="4E8D4735C63C4CA0A1DF84AC6BAFA4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2021-06-07T12:12:00Z</dcterms:created>
  <dcterms:modified xsi:type="dcterms:W3CDTF">2021-06-07T12:38:00Z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